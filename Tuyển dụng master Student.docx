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0DDA" w:rsidRDefault="00830DDA" w:rsidP="00830DDA">
      <w:pPr>
        <w:spacing w:before="100" w:beforeAutospacing="1" w:after="100" w:afterAutospacing="1" w:line="240" w:lineRule="auto"/>
        <w:jc w:val="center"/>
        <w:outlineLvl w:val="2"/>
        <w:rPr>
          <w:rFonts w:ascii="Times New Roman" w:eastAsia="Times New Roman" w:hAnsi="Times New Roman"/>
          <w:b/>
          <w:bCs/>
          <w:sz w:val="27"/>
          <w:szCs w:val="27"/>
        </w:rPr>
      </w:pPr>
    </w:p>
    <w:p w:rsidR="00830DDA" w:rsidRPr="00075FF3" w:rsidRDefault="00830DDA" w:rsidP="00830DDA">
      <w:pPr>
        <w:spacing w:before="120" w:after="0" w:line="360" w:lineRule="auto"/>
        <w:jc w:val="center"/>
        <w:outlineLvl w:val="2"/>
        <w:rPr>
          <w:rFonts w:ascii="Times New Roman" w:eastAsia="Times New Roman" w:hAnsi="Times New Roman"/>
          <w:b/>
          <w:bCs/>
          <w:sz w:val="28"/>
          <w:szCs w:val="28"/>
        </w:rPr>
      </w:pPr>
      <w:r w:rsidRPr="00075FF3">
        <w:rPr>
          <w:rFonts w:ascii="Times New Roman" w:eastAsia="Times New Roman" w:hAnsi="Times New Roman"/>
          <w:b/>
          <w:bCs/>
          <w:sz w:val="28"/>
          <w:szCs w:val="28"/>
        </w:rPr>
        <w:t xml:space="preserve">THÔNG BÁO TUYỂN DỤNG HỌC VIÊN </w:t>
      </w:r>
      <w:r w:rsidRPr="00830DDA">
        <w:rPr>
          <w:rFonts w:ascii="Times New Roman" w:eastAsia="Times New Roman" w:hAnsi="Times New Roman"/>
          <w:b/>
          <w:bCs/>
          <w:sz w:val="28"/>
          <w:szCs w:val="28"/>
        </w:rPr>
        <w:t>CAO HỌC THỰC HIỆN ĐỀ TÀI LUẬN VĂN TỐT NGHIỆP</w:t>
      </w:r>
    </w:p>
    <w:p w:rsidR="00830DDA" w:rsidRPr="00075FF3" w:rsidRDefault="00830DDA" w:rsidP="006D3829">
      <w:pPr>
        <w:spacing w:before="120" w:after="0" w:line="240" w:lineRule="auto"/>
        <w:rPr>
          <w:rFonts w:ascii="Times New Roman" w:eastAsia="Times New Roman" w:hAnsi="Times New Roman"/>
          <w:sz w:val="26"/>
          <w:szCs w:val="26"/>
        </w:rPr>
      </w:pPr>
      <w:r w:rsidRPr="00075FF3">
        <w:rPr>
          <w:rFonts w:ascii="Times New Roman" w:eastAsia="Times New Roman" w:hAnsi="Times New Roman"/>
          <w:b/>
          <w:bCs/>
          <w:sz w:val="26"/>
          <w:szCs w:val="26"/>
          <w:u w:val="single"/>
        </w:rPr>
        <w:t>Dự án</w:t>
      </w:r>
      <w:r w:rsidRPr="00075FF3">
        <w:rPr>
          <w:rFonts w:ascii="Times New Roman" w:eastAsia="Times New Roman" w:hAnsi="Times New Roman"/>
          <w:b/>
          <w:bCs/>
          <w:sz w:val="26"/>
          <w:szCs w:val="26"/>
        </w:rPr>
        <w:t xml:space="preserve">: Phát triển </w:t>
      </w:r>
      <w:r w:rsidRPr="006D3829">
        <w:rPr>
          <w:rFonts w:ascii="Times New Roman" w:eastAsia="Times New Roman" w:hAnsi="Times New Roman"/>
          <w:b/>
          <w:bCs/>
          <w:sz w:val="26"/>
          <w:szCs w:val="26"/>
        </w:rPr>
        <w:t>v</w:t>
      </w:r>
      <w:r w:rsidRPr="00075FF3">
        <w:rPr>
          <w:rFonts w:ascii="Times New Roman" w:eastAsia="Times New Roman" w:hAnsi="Times New Roman"/>
          <w:b/>
          <w:bCs/>
          <w:sz w:val="26"/>
          <w:szCs w:val="26"/>
        </w:rPr>
        <w:t xml:space="preserve">ắc-xin </w:t>
      </w:r>
      <w:r w:rsidRPr="006D3829">
        <w:rPr>
          <w:rFonts w:ascii="Times New Roman" w:eastAsia="Times New Roman" w:hAnsi="Times New Roman"/>
          <w:b/>
          <w:bCs/>
          <w:sz w:val="26"/>
          <w:szCs w:val="26"/>
        </w:rPr>
        <w:t>c</w:t>
      </w:r>
      <w:r w:rsidRPr="00075FF3">
        <w:rPr>
          <w:rFonts w:ascii="Times New Roman" w:eastAsia="Times New Roman" w:hAnsi="Times New Roman"/>
          <w:b/>
          <w:bCs/>
          <w:sz w:val="26"/>
          <w:szCs w:val="26"/>
        </w:rPr>
        <w:t xml:space="preserve">hính xác cho </w:t>
      </w:r>
      <w:r w:rsidRPr="006D3829">
        <w:rPr>
          <w:rFonts w:ascii="Times New Roman" w:eastAsia="Times New Roman" w:hAnsi="Times New Roman"/>
          <w:b/>
          <w:bCs/>
          <w:sz w:val="26"/>
          <w:szCs w:val="26"/>
        </w:rPr>
        <w:t xml:space="preserve">vi khuẩn </w:t>
      </w:r>
      <w:r w:rsidRPr="00075FF3">
        <w:rPr>
          <w:rFonts w:ascii="Times New Roman" w:eastAsia="Times New Roman" w:hAnsi="Times New Roman"/>
          <w:b/>
          <w:bCs/>
          <w:i/>
          <w:iCs/>
          <w:sz w:val="26"/>
          <w:szCs w:val="26"/>
        </w:rPr>
        <w:t>Streptococcus suis</w:t>
      </w:r>
      <w:r w:rsidRPr="00075FF3">
        <w:rPr>
          <w:rFonts w:ascii="Times New Roman" w:eastAsia="Times New Roman" w:hAnsi="Times New Roman"/>
          <w:b/>
          <w:bCs/>
          <w:sz w:val="26"/>
          <w:szCs w:val="26"/>
        </w:rPr>
        <w:t xml:space="preserve"> dựa trên </w:t>
      </w:r>
      <w:r w:rsidRPr="006D3829">
        <w:rPr>
          <w:rFonts w:ascii="Times New Roman" w:eastAsia="Times New Roman" w:hAnsi="Times New Roman"/>
          <w:b/>
          <w:bCs/>
          <w:sz w:val="26"/>
          <w:szCs w:val="26"/>
        </w:rPr>
        <w:t xml:space="preserve">hệ </w:t>
      </w:r>
      <w:r w:rsidRPr="00075FF3">
        <w:rPr>
          <w:rFonts w:ascii="Times New Roman" w:eastAsia="Times New Roman" w:hAnsi="Times New Roman"/>
          <w:b/>
          <w:bCs/>
          <w:sz w:val="26"/>
          <w:szCs w:val="26"/>
        </w:rPr>
        <w:t>gen</w:t>
      </w:r>
    </w:p>
    <w:p w:rsidR="00830DDA" w:rsidRPr="00075FF3" w:rsidRDefault="00830DDA" w:rsidP="00830DDA">
      <w:pPr>
        <w:spacing w:before="120" w:after="0" w:line="240" w:lineRule="auto"/>
        <w:jc w:val="both"/>
        <w:rPr>
          <w:rFonts w:ascii="Times New Roman" w:eastAsia="Times New Roman" w:hAnsi="Times New Roman"/>
          <w:sz w:val="24"/>
          <w:szCs w:val="24"/>
        </w:rPr>
      </w:pPr>
      <w:r w:rsidRPr="00075FF3">
        <w:rPr>
          <w:rFonts w:ascii="Times New Roman" w:eastAsia="Times New Roman" w:hAnsi="Times New Roman"/>
          <w:sz w:val="24"/>
          <w:szCs w:val="24"/>
        </w:rPr>
        <w:t xml:space="preserve">Chúng tôi đang tìm kiếm một ứng viên năng động tham gia nhóm nghiên cứu tại </w:t>
      </w:r>
      <w:r w:rsidRPr="00075FF3">
        <w:rPr>
          <w:rFonts w:ascii="Times New Roman" w:eastAsia="Times New Roman" w:hAnsi="Times New Roman"/>
          <w:b/>
          <w:bCs/>
          <w:sz w:val="24"/>
          <w:szCs w:val="24"/>
        </w:rPr>
        <w:t>Đơn vị Nghiên cứu Lâm sàng Đại học Oxford (OUCRU)</w:t>
      </w:r>
      <w:r w:rsidRPr="00075FF3">
        <w:rPr>
          <w:rFonts w:ascii="Times New Roman" w:eastAsia="Times New Roman" w:hAnsi="Times New Roman"/>
          <w:sz w:val="24"/>
          <w:szCs w:val="24"/>
        </w:rPr>
        <w:t xml:space="preserve"> để thực hiện đề tài luận văn thạc sĩ trong khuôn khổ dự án được tài trợ bởi quỹ MODRA.</w:t>
      </w:r>
    </w:p>
    <w:p w:rsidR="00830DDA" w:rsidRPr="00075FF3" w:rsidRDefault="00830DDA" w:rsidP="00830DDA">
      <w:pPr>
        <w:spacing w:before="120" w:after="0" w:line="240" w:lineRule="auto"/>
        <w:outlineLvl w:val="3"/>
        <w:rPr>
          <w:rFonts w:ascii="Times New Roman" w:eastAsia="Times New Roman" w:hAnsi="Times New Roman"/>
          <w:b/>
          <w:bCs/>
          <w:sz w:val="24"/>
          <w:szCs w:val="24"/>
          <w:u w:val="single"/>
        </w:rPr>
      </w:pPr>
      <w:r w:rsidRPr="00075FF3">
        <w:rPr>
          <w:rFonts w:ascii="Times New Roman" w:eastAsia="Times New Roman" w:hAnsi="Times New Roman"/>
          <w:b/>
          <w:bCs/>
          <w:sz w:val="24"/>
          <w:szCs w:val="24"/>
          <w:u w:val="single"/>
        </w:rPr>
        <w:t xml:space="preserve">1. Tổng quan </w:t>
      </w:r>
      <w:r w:rsidRPr="00830DDA">
        <w:rPr>
          <w:rFonts w:ascii="Times New Roman" w:eastAsia="Times New Roman" w:hAnsi="Times New Roman"/>
          <w:b/>
          <w:bCs/>
          <w:sz w:val="24"/>
          <w:szCs w:val="24"/>
          <w:u w:val="single"/>
        </w:rPr>
        <w:t xml:space="preserve">dự </w:t>
      </w:r>
      <w:r w:rsidRPr="00075FF3">
        <w:rPr>
          <w:rFonts w:ascii="Times New Roman" w:eastAsia="Times New Roman" w:hAnsi="Times New Roman"/>
          <w:b/>
          <w:bCs/>
          <w:sz w:val="24"/>
          <w:szCs w:val="24"/>
          <w:u w:val="single"/>
        </w:rPr>
        <w:t>án</w:t>
      </w:r>
    </w:p>
    <w:p w:rsidR="00830DDA" w:rsidRPr="00075FF3" w:rsidRDefault="00830DDA" w:rsidP="00830DDA">
      <w:pPr>
        <w:spacing w:before="120" w:after="0" w:line="240" w:lineRule="auto"/>
        <w:jc w:val="both"/>
        <w:rPr>
          <w:rFonts w:ascii="Times New Roman" w:eastAsia="Times New Roman" w:hAnsi="Times New Roman"/>
          <w:sz w:val="24"/>
          <w:szCs w:val="24"/>
        </w:rPr>
      </w:pPr>
      <w:r w:rsidRPr="00075FF3">
        <w:rPr>
          <w:rFonts w:ascii="Times New Roman" w:eastAsia="Times New Roman" w:hAnsi="Times New Roman"/>
          <w:sz w:val="24"/>
          <w:szCs w:val="24"/>
        </w:rPr>
        <w:t xml:space="preserve">Dự án tập trung vào phát triển vắc-xin cho vi khuẩn </w:t>
      </w:r>
      <w:r w:rsidRPr="00075FF3">
        <w:rPr>
          <w:rFonts w:ascii="Times New Roman" w:eastAsia="Times New Roman" w:hAnsi="Times New Roman"/>
          <w:i/>
          <w:iCs/>
          <w:sz w:val="24"/>
          <w:szCs w:val="24"/>
        </w:rPr>
        <w:t>Streptococcus suis</w:t>
      </w:r>
      <w:r w:rsidRPr="00075FF3">
        <w:rPr>
          <w:rFonts w:ascii="Times New Roman" w:eastAsia="Times New Roman" w:hAnsi="Times New Roman"/>
          <w:sz w:val="24"/>
          <w:szCs w:val="24"/>
        </w:rPr>
        <w:t xml:space="preserve"> – một tác nhân gây bệnh nghiêm trọng</w:t>
      </w:r>
      <w:r w:rsidRPr="00075FF3">
        <w:rPr>
          <w:rFonts w:ascii="Times New Roman" w:eastAsia="Times New Roman" w:hAnsi="Times New Roman"/>
          <w:sz w:val="24"/>
          <w:szCs w:val="24"/>
        </w:rPr>
        <w:t xml:space="preserve"> </w:t>
      </w:r>
      <w:r w:rsidRPr="00075FF3">
        <w:rPr>
          <w:rFonts w:ascii="Times New Roman" w:eastAsia="Times New Roman" w:hAnsi="Times New Roman"/>
          <w:sz w:val="24"/>
          <w:szCs w:val="24"/>
        </w:rPr>
        <w:t xml:space="preserve">lây truyền từ động vật sang người. </w:t>
      </w:r>
      <w:r>
        <w:rPr>
          <w:rFonts w:ascii="Times New Roman" w:eastAsia="Times New Roman" w:hAnsi="Times New Roman"/>
          <w:sz w:val="24"/>
          <w:szCs w:val="24"/>
        </w:rPr>
        <w:t>S</w:t>
      </w:r>
      <w:r w:rsidRPr="00075FF3">
        <w:rPr>
          <w:rFonts w:ascii="Times New Roman" w:eastAsia="Times New Roman" w:hAnsi="Times New Roman"/>
          <w:sz w:val="24"/>
          <w:szCs w:val="24"/>
        </w:rPr>
        <w:t>ử dụng phương pháp "</w:t>
      </w:r>
      <w:r>
        <w:rPr>
          <w:rFonts w:ascii="Times New Roman" w:eastAsia="Times New Roman" w:hAnsi="Times New Roman"/>
          <w:sz w:val="24"/>
          <w:szCs w:val="24"/>
        </w:rPr>
        <w:t>v</w:t>
      </w:r>
      <w:r w:rsidRPr="00075FF3">
        <w:rPr>
          <w:rFonts w:ascii="Times New Roman" w:eastAsia="Times New Roman" w:hAnsi="Times New Roman"/>
          <w:sz w:val="24"/>
          <w:szCs w:val="24"/>
        </w:rPr>
        <w:t>ắc-xin học chính xác" (Precision Vaccinology), kết hợp học máy (machine learning) và thiết kế kháng nguyên hợp lý để giải quyết các hạn chế của vắc-xin truyền thống.</w:t>
      </w:r>
    </w:p>
    <w:p w:rsidR="00830DDA" w:rsidRPr="00075FF3" w:rsidRDefault="00830DDA" w:rsidP="00830DDA">
      <w:pPr>
        <w:spacing w:before="120" w:after="0" w:line="240" w:lineRule="auto"/>
        <w:jc w:val="both"/>
        <w:rPr>
          <w:rFonts w:ascii="Times New Roman" w:eastAsia="Times New Roman" w:hAnsi="Times New Roman"/>
          <w:sz w:val="24"/>
          <w:szCs w:val="24"/>
        </w:rPr>
      </w:pPr>
      <w:r w:rsidRPr="00075FF3">
        <w:rPr>
          <w:rFonts w:ascii="Times New Roman" w:eastAsia="Times New Roman" w:hAnsi="Times New Roman"/>
          <w:sz w:val="24"/>
          <w:szCs w:val="24"/>
        </w:rPr>
        <w:t xml:space="preserve">Giai đoạn hiện tại của dự án tập trung vào việc </w:t>
      </w:r>
      <w:r w:rsidRPr="00075FF3">
        <w:rPr>
          <w:rFonts w:ascii="Times New Roman" w:eastAsia="Times New Roman" w:hAnsi="Times New Roman"/>
          <w:b/>
          <w:bCs/>
          <w:sz w:val="24"/>
          <w:szCs w:val="24"/>
        </w:rPr>
        <w:t>thẩm định in-vitro</w:t>
      </w:r>
      <w:r w:rsidRPr="00075FF3">
        <w:rPr>
          <w:rFonts w:ascii="Times New Roman" w:eastAsia="Times New Roman" w:hAnsi="Times New Roman"/>
          <w:sz w:val="24"/>
          <w:szCs w:val="24"/>
        </w:rPr>
        <w:t xml:space="preserve"> các thiết kế vắc-xin đa epitope</w:t>
      </w:r>
      <w:r>
        <w:rPr>
          <w:rFonts w:ascii="Times New Roman" w:eastAsia="Times New Roman" w:hAnsi="Times New Roman"/>
          <w:sz w:val="24"/>
          <w:szCs w:val="24"/>
        </w:rPr>
        <w:t xml:space="preserve"> </w:t>
      </w:r>
      <w:r w:rsidRPr="00075FF3">
        <w:rPr>
          <w:rFonts w:ascii="Times New Roman" w:eastAsia="Times New Roman" w:hAnsi="Times New Roman"/>
          <w:sz w:val="24"/>
          <w:szCs w:val="24"/>
        </w:rPr>
        <w:t xml:space="preserve">đã được </w:t>
      </w:r>
      <w:r w:rsidR="006D3829">
        <w:rPr>
          <w:rFonts w:ascii="Times New Roman" w:eastAsia="Times New Roman" w:hAnsi="Times New Roman"/>
          <w:sz w:val="24"/>
          <w:szCs w:val="24"/>
        </w:rPr>
        <w:t>thiết kế</w:t>
      </w:r>
      <w:r w:rsidRPr="00075FF3">
        <w:rPr>
          <w:rFonts w:ascii="Times New Roman" w:eastAsia="Times New Roman" w:hAnsi="Times New Roman"/>
          <w:sz w:val="24"/>
          <w:szCs w:val="24"/>
        </w:rPr>
        <w:t xml:space="preserve"> trước đó trên máy tính.</w:t>
      </w:r>
    </w:p>
    <w:p w:rsidR="00830DDA" w:rsidRPr="00075FF3" w:rsidRDefault="00830DDA" w:rsidP="00830DDA">
      <w:pPr>
        <w:spacing w:before="120" w:after="0" w:line="240" w:lineRule="auto"/>
        <w:outlineLvl w:val="3"/>
        <w:rPr>
          <w:rFonts w:ascii="Times New Roman" w:eastAsia="Times New Roman" w:hAnsi="Times New Roman"/>
          <w:b/>
          <w:bCs/>
          <w:sz w:val="24"/>
          <w:szCs w:val="24"/>
          <w:u w:val="single"/>
        </w:rPr>
      </w:pPr>
      <w:r w:rsidRPr="00075FF3">
        <w:rPr>
          <w:rFonts w:ascii="Times New Roman" w:eastAsia="Times New Roman" w:hAnsi="Times New Roman"/>
          <w:b/>
          <w:bCs/>
          <w:sz w:val="24"/>
          <w:szCs w:val="24"/>
          <w:u w:val="single"/>
        </w:rPr>
        <w:t xml:space="preserve">2. Mô tả </w:t>
      </w:r>
      <w:r w:rsidRPr="00830DDA">
        <w:rPr>
          <w:rFonts w:ascii="Times New Roman" w:eastAsia="Times New Roman" w:hAnsi="Times New Roman"/>
          <w:b/>
          <w:bCs/>
          <w:sz w:val="24"/>
          <w:szCs w:val="24"/>
          <w:u w:val="single"/>
        </w:rPr>
        <w:t xml:space="preserve">công </w:t>
      </w:r>
      <w:r w:rsidRPr="00075FF3">
        <w:rPr>
          <w:rFonts w:ascii="Times New Roman" w:eastAsia="Times New Roman" w:hAnsi="Times New Roman"/>
          <w:b/>
          <w:bCs/>
          <w:sz w:val="24"/>
          <w:szCs w:val="24"/>
          <w:u w:val="single"/>
        </w:rPr>
        <w:t>việc</w:t>
      </w:r>
    </w:p>
    <w:p w:rsidR="00830DDA" w:rsidRPr="00075FF3" w:rsidRDefault="00830DDA" w:rsidP="00830DDA">
      <w:pPr>
        <w:spacing w:before="120" w:after="0" w:line="240" w:lineRule="auto"/>
        <w:jc w:val="both"/>
        <w:rPr>
          <w:rFonts w:ascii="Times New Roman" w:eastAsia="Times New Roman" w:hAnsi="Times New Roman"/>
          <w:sz w:val="24"/>
          <w:szCs w:val="24"/>
        </w:rPr>
      </w:pPr>
      <w:r w:rsidRPr="00075FF3">
        <w:rPr>
          <w:rFonts w:ascii="Times New Roman" w:eastAsia="Times New Roman" w:hAnsi="Times New Roman"/>
          <w:sz w:val="24"/>
          <w:szCs w:val="24"/>
        </w:rPr>
        <w:t>Học viên sẽ làm việc trực tiếp dưới sự hướng dẫn của TS. Nguyễn Trung Thành và PGS. Ngô Thị Hoa, đồng thời thực hiện các kỹ thuật thí nghiệm tiên tiến để hoàn thành luận văn thạc sĩ, bao gồm:</w:t>
      </w:r>
    </w:p>
    <w:p w:rsidR="00830DDA" w:rsidRPr="00075FF3" w:rsidRDefault="00830DDA" w:rsidP="006D3829">
      <w:pPr>
        <w:numPr>
          <w:ilvl w:val="0"/>
          <w:numId w:val="9"/>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Sinh học phân tử:</w:t>
      </w:r>
      <w:r w:rsidRPr="00075FF3">
        <w:rPr>
          <w:rFonts w:ascii="Times New Roman" w:eastAsia="Times New Roman" w:hAnsi="Times New Roman"/>
          <w:sz w:val="24"/>
          <w:szCs w:val="24"/>
        </w:rPr>
        <w:t xml:space="preserve"> Tạo dòng gen (cloning) vào các plasmid biểu hiện.</w:t>
      </w:r>
    </w:p>
    <w:p w:rsidR="00830DDA" w:rsidRPr="00075FF3" w:rsidRDefault="00830DDA" w:rsidP="006D3829">
      <w:pPr>
        <w:numPr>
          <w:ilvl w:val="0"/>
          <w:numId w:val="9"/>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Sản xuất protein:</w:t>
      </w:r>
      <w:r w:rsidRPr="00075FF3">
        <w:rPr>
          <w:rFonts w:ascii="Times New Roman" w:eastAsia="Times New Roman" w:hAnsi="Times New Roman"/>
          <w:sz w:val="24"/>
          <w:szCs w:val="24"/>
        </w:rPr>
        <w:t xml:space="preserve"> Biểu hiện và tinh sạch các protein tái tổ hợp từ </w:t>
      </w:r>
      <w:r w:rsidRPr="00075FF3">
        <w:rPr>
          <w:rFonts w:ascii="Times New Roman" w:eastAsia="Times New Roman" w:hAnsi="Times New Roman"/>
          <w:i/>
          <w:iCs/>
          <w:sz w:val="24"/>
          <w:szCs w:val="24"/>
        </w:rPr>
        <w:t>E. coli</w:t>
      </w:r>
      <w:r w:rsidRPr="00075FF3">
        <w:rPr>
          <w:rFonts w:ascii="Times New Roman" w:eastAsia="Times New Roman" w:hAnsi="Times New Roman"/>
          <w:sz w:val="24"/>
          <w:szCs w:val="24"/>
        </w:rPr>
        <w:t>.</w:t>
      </w:r>
    </w:p>
    <w:p w:rsidR="00830DDA" w:rsidRPr="00075FF3" w:rsidRDefault="00830DDA" w:rsidP="006D3829">
      <w:pPr>
        <w:numPr>
          <w:ilvl w:val="0"/>
          <w:numId w:val="9"/>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Đánh giá miễn dịch:</w:t>
      </w:r>
      <w:r w:rsidRPr="00075FF3">
        <w:rPr>
          <w:rFonts w:ascii="Times New Roman" w:eastAsia="Times New Roman" w:hAnsi="Times New Roman"/>
          <w:sz w:val="24"/>
          <w:szCs w:val="24"/>
        </w:rPr>
        <w:t xml:space="preserve"> Thực hiện các kỹ thuật ELISA để đánh giá tính sinh miễn dịch của kháng nguyên.</w:t>
      </w:r>
    </w:p>
    <w:p w:rsidR="00830DDA" w:rsidRPr="00075FF3" w:rsidRDefault="00830DDA" w:rsidP="006D3829">
      <w:pPr>
        <w:numPr>
          <w:ilvl w:val="0"/>
          <w:numId w:val="9"/>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Đánh giá chức năng:</w:t>
      </w:r>
      <w:r w:rsidRPr="00075FF3">
        <w:rPr>
          <w:rFonts w:ascii="Times New Roman" w:eastAsia="Times New Roman" w:hAnsi="Times New Roman"/>
          <w:sz w:val="24"/>
          <w:szCs w:val="24"/>
        </w:rPr>
        <w:t xml:space="preserve"> Thực hiện phản ứng opsonin hóa để kiểm tra khả năng tiêu diệt vi khuẩn của kháng thể.</w:t>
      </w:r>
    </w:p>
    <w:p w:rsidR="00830DDA" w:rsidRPr="00075FF3" w:rsidRDefault="00830DDA" w:rsidP="00830DDA">
      <w:pPr>
        <w:spacing w:before="120" w:after="0" w:line="240" w:lineRule="auto"/>
        <w:outlineLvl w:val="3"/>
        <w:rPr>
          <w:rFonts w:ascii="Times New Roman" w:eastAsia="Times New Roman" w:hAnsi="Times New Roman"/>
          <w:b/>
          <w:bCs/>
          <w:sz w:val="24"/>
          <w:szCs w:val="24"/>
          <w:u w:val="single"/>
        </w:rPr>
      </w:pPr>
      <w:r w:rsidRPr="00075FF3">
        <w:rPr>
          <w:rFonts w:ascii="Times New Roman" w:eastAsia="Times New Roman" w:hAnsi="Times New Roman"/>
          <w:b/>
          <w:bCs/>
          <w:sz w:val="24"/>
          <w:szCs w:val="24"/>
          <w:u w:val="single"/>
        </w:rPr>
        <w:t>3. Quyền lợi</w:t>
      </w:r>
    </w:p>
    <w:p w:rsidR="00830DDA" w:rsidRPr="00075FF3" w:rsidRDefault="00830DDA" w:rsidP="006D3829">
      <w:pPr>
        <w:numPr>
          <w:ilvl w:val="0"/>
          <w:numId w:val="10"/>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Đào tạo chuyên sâu:</w:t>
      </w:r>
      <w:r w:rsidRPr="00075FF3">
        <w:rPr>
          <w:rFonts w:ascii="Times New Roman" w:eastAsia="Times New Roman" w:hAnsi="Times New Roman"/>
          <w:sz w:val="24"/>
          <w:szCs w:val="24"/>
        </w:rPr>
        <w:t xml:space="preserve"> Được đào tạo bài bản về miễn dịch học phân tử và các kỹ thuật phòng thí nghiệm hiện đại.</w:t>
      </w:r>
    </w:p>
    <w:p w:rsidR="00830DDA" w:rsidRPr="00075FF3" w:rsidRDefault="00830DDA" w:rsidP="006D3829">
      <w:pPr>
        <w:numPr>
          <w:ilvl w:val="0"/>
          <w:numId w:val="10"/>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Môi trường quốc tế:</w:t>
      </w:r>
      <w:r w:rsidRPr="00075FF3">
        <w:rPr>
          <w:rFonts w:ascii="Times New Roman" w:eastAsia="Times New Roman" w:hAnsi="Times New Roman"/>
          <w:sz w:val="24"/>
          <w:szCs w:val="24"/>
        </w:rPr>
        <w:t xml:space="preserve"> Làm việc tại OUCRU với sự cố vấn từ các chuyên gia quốc tế.</w:t>
      </w:r>
    </w:p>
    <w:p w:rsidR="00830DDA" w:rsidRPr="00075FF3" w:rsidRDefault="00830DDA" w:rsidP="006D3829">
      <w:pPr>
        <w:numPr>
          <w:ilvl w:val="0"/>
          <w:numId w:val="10"/>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 xml:space="preserve">Hỗ trợ tài chính &amp; </w:t>
      </w:r>
      <w:r>
        <w:rPr>
          <w:rFonts w:ascii="Times New Roman" w:eastAsia="Times New Roman" w:hAnsi="Times New Roman"/>
          <w:b/>
          <w:bCs/>
          <w:sz w:val="24"/>
          <w:szCs w:val="24"/>
        </w:rPr>
        <w:t>t</w:t>
      </w:r>
      <w:r w:rsidRPr="00075FF3">
        <w:rPr>
          <w:rFonts w:ascii="Times New Roman" w:eastAsia="Times New Roman" w:hAnsi="Times New Roman"/>
          <w:b/>
          <w:bCs/>
          <w:sz w:val="24"/>
          <w:szCs w:val="24"/>
        </w:rPr>
        <w:t>rang thiết bị:</w:t>
      </w:r>
      <w:r w:rsidRPr="00075FF3">
        <w:rPr>
          <w:rFonts w:ascii="Times New Roman" w:eastAsia="Times New Roman" w:hAnsi="Times New Roman"/>
          <w:sz w:val="24"/>
          <w:szCs w:val="24"/>
        </w:rPr>
        <w:t xml:space="preserve"> Dự án cung cấp toàn bộ kinh phí cho hóa chất, sinh phẩm và các dịch vụ tổng hợp gen/kháng thể cần thiết.</w:t>
      </w:r>
    </w:p>
    <w:p w:rsidR="00830DDA" w:rsidRPr="00075FF3" w:rsidRDefault="00830DDA" w:rsidP="006D3829">
      <w:pPr>
        <w:numPr>
          <w:ilvl w:val="0"/>
          <w:numId w:val="10"/>
        </w:numPr>
        <w:tabs>
          <w:tab w:val="clear" w:pos="720"/>
        </w:tabs>
        <w:spacing w:before="120" w:after="0" w:line="240" w:lineRule="auto"/>
        <w:ind w:left="540"/>
        <w:jc w:val="both"/>
        <w:rPr>
          <w:rFonts w:ascii="Times New Roman" w:eastAsia="Times New Roman" w:hAnsi="Times New Roman"/>
          <w:sz w:val="24"/>
          <w:szCs w:val="24"/>
        </w:rPr>
      </w:pPr>
      <w:r w:rsidRPr="00075FF3">
        <w:rPr>
          <w:rFonts w:ascii="Times New Roman" w:eastAsia="Times New Roman" w:hAnsi="Times New Roman"/>
          <w:b/>
          <w:bCs/>
          <w:sz w:val="24"/>
          <w:szCs w:val="24"/>
        </w:rPr>
        <w:t>Cơ hội phát triển:</w:t>
      </w:r>
      <w:r w:rsidRPr="00075FF3">
        <w:rPr>
          <w:rFonts w:ascii="Times New Roman" w:eastAsia="Times New Roman" w:hAnsi="Times New Roman"/>
          <w:sz w:val="24"/>
          <w:szCs w:val="24"/>
        </w:rPr>
        <w:t xml:space="preserve"> Có cơ hội tham gia các hội nghị khoa học để trình bày kết quả nghiên cứu</w:t>
      </w:r>
      <w:r>
        <w:rPr>
          <w:rFonts w:ascii="Times New Roman" w:eastAsia="Times New Roman" w:hAnsi="Times New Roman"/>
          <w:sz w:val="24"/>
          <w:szCs w:val="24"/>
        </w:rPr>
        <w:t xml:space="preserve"> và được tài trợ kinh phí tham gia</w:t>
      </w:r>
      <w:r w:rsidRPr="00075FF3">
        <w:rPr>
          <w:rFonts w:ascii="Times New Roman" w:eastAsia="Times New Roman" w:hAnsi="Times New Roman"/>
          <w:sz w:val="24"/>
          <w:szCs w:val="24"/>
        </w:rPr>
        <w:t>.</w:t>
      </w:r>
    </w:p>
    <w:p w:rsidR="00830DDA" w:rsidRPr="00075FF3" w:rsidRDefault="00830DDA" w:rsidP="00830DDA">
      <w:pPr>
        <w:spacing w:before="120" w:after="0" w:line="240" w:lineRule="auto"/>
        <w:outlineLvl w:val="3"/>
        <w:rPr>
          <w:rFonts w:ascii="Times New Roman" w:eastAsia="Times New Roman" w:hAnsi="Times New Roman"/>
          <w:b/>
          <w:bCs/>
          <w:sz w:val="24"/>
          <w:szCs w:val="24"/>
          <w:u w:val="single"/>
        </w:rPr>
      </w:pPr>
      <w:r w:rsidRPr="00075FF3">
        <w:rPr>
          <w:rFonts w:ascii="Times New Roman" w:eastAsia="Times New Roman" w:hAnsi="Times New Roman"/>
          <w:b/>
          <w:bCs/>
          <w:sz w:val="24"/>
          <w:szCs w:val="24"/>
          <w:u w:val="single"/>
        </w:rPr>
        <w:t>4. Yêu cầu</w:t>
      </w:r>
    </w:p>
    <w:p w:rsidR="00830DDA" w:rsidRPr="00075FF3" w:rsidRDefault="00830DDA" w:rsidP="006D3829">
      <w:pPr>
        <w:numPr>
          <w:ilvl w:val="0"/>
          <w:numId w:val="11"/>
        </w:numPr>
        <w:tabs>
          <w:tab w:val="clear" w:pos="720"/>
        </w:tabs>
        <w:spacing w:before="120" w:after="0" w:line="240" w:lineRule="auto"/>
        <w:ind w:left="540"/>
        <w:rPr>
          <w:rFonts w:ascii="Times New Roman" w:eastAsia="Times New Roman" w:hAnsi="Times New Roman"/>
          <w:sz w:val="24"/>
          <w:szCs w:val="24"/>
        </w:rPr>
      </w:pPr>
      <w:r w:rsidRPr="00075FF3">
        <w:rPr>
          <w:rFonts w:ascii="Times New Roman" w:eastAsia="Times New Roman" w:hAnsi="Times New Roman"/>
          <w:sz w:val="24"/>
          <w:szCs w:val="24"/>
        </w:rPr>
        <w:t>Là học viên cao học hoặc chuẩn bị đăng ký chương trình thạc sĩ trong các ngành Sinh học, Công nghệ sinh học, hoặc Y sinh.</w:t>
      </w:r>
    </w:p>
    <w:p w:rsidR="00830DDA" w:rsidRPr="00075FF3" w:rsidRDefault="00830DDA" w:rsidP="006D3829">
      <w:pPr>
        <w:numPr>
          <w:ilvl w:val="0"/>
          <w:numId w:val="11"/>
        </w:numPr>
        <w:tabs>
          <w:tab w:val="clear" w:pos="720"/>
        </w:tabs>
        <w:spacing w:before="120" w:after="0" w:line="240" w:lineRule="auto"/>
        <w:ind w:left="540"/>
        <w:rPr>
          <w:rFonts w:ascii="Times New Roman" w:eastAsia="Times New Roman" w:hAnsi="Times New Roman"/>
          <w:sz w:val="24"/>
          <w:szCs w:val="24"/>
        </w:rPr>
      </w:pPr>
      <w:r w:rsidRPr="00075FF3">
        <w:rPr>
          <w:rFonts w:ascii="Times New Roman" w:eastAsia="Times New Roman" w:hAnsi="Times New Roman"/>
          <w:sz w:val="24"/>
          <w:szCs w:val="24"/>
        </w:rPr>
        <w:t>Yêu thích nghiên cứu về vắc-xin, vi sinh vật và sinh học phân tử.</w:t>
      </w:r>
    </w:p>
    <w:p w:rsidR="00830DDA" w:rsidRPr="00075FF3" w:rsidRDefault="00830DDA" w:rsidP="006D3829">
      <w:pPr>
        <w:numPr>
          <w:ilvl w:val="0"/>
          <w:numId w:val="11"/>
        </w:numPr>
        <w:tabs>
          <w:tab w:val="clear" w:pos="720"/>
        </w:tabs>
        <w:spacing w:before="120" w:after="0" w:line="240" w:lineRule="auto"/>
        <w:ind w:left="540"/>
        <w:rPr>
          <w:rFonts w:ascii="Times New Roman" w:eastAsia="Times New Roman" w:hAnsi="Times New Roman"/>
          <w:sz w:val="24"/>
          <w:szCs w:val="24"/>
        </w:rPr>
      </w:pPr>
      <w:r w:rsidRPr="00075FF3">
        <w:rPr>
          <w:rFonts w:ascii="Times New Roman" w:eastAsia="Times New Roman" w:hAnsi="Times New Roman"/>
          <w:sz w:val="24"/>
          <w:szCs w:val="24"/>
        </w:rPr>
        <w:t>Cam kết thời gian nghiên cứu trong khoảng 12 tháng.</w:t>
      </w:r>
    </w:p>
    <w:p w:rsidR="00830DDA" w:rsidRPr="00075FF3" w:rsidRDefault="00830DDA" w:rsidP="00830DDA">
      <w:pPr>
        <w:spacing w:before="120" w:after="0" w:line="240" w:lineRule="auto"/>
        <w:outlineLvl w:val="3"/>
        <w:rPr>
          <w:rFonts w:ascii="Times New Roman" w:eastAsia="Times New Roman" w:hAnsi="Times New Roman"/>
          <w:b/>
          <w:bCs/>
          <w:sz w:val="24"/>
          <w:szCs w:val="24"/>
          <w:u w:val="single"/>
        </w:rPr>
      </w:pPr>
      <w:r w:rsidRPr="00075FF3">
        <w:rPr>
          <w:rFonts w:ascii="Times New Roman" w:eastAsia="Times New Roman" w:hAnsi="Times New Roman"/>
          <w:b/>
          <w:bCs/>
          <w:sz w:val="24"/>
          <w:szCs w:val="24"/>
          <w:u w:val="single"/>
        </w:rPr>
        <w:t xml:space="preserve">5. Liên hệ </w:t>
      </w:r>
      <w:r w:rsidRPr="00830DDA">
        <w:rPr>
          <w:rFonts w:ascii="Times New Roman" w:eastAsia="Times New Roman" w:hAnsi="Times New Roman"/>
          <w:b/>
          <w:bCs/>
          <w:sz w:val="24"/>
          <w:szCs w:val="24"/>
          <w:u w:val="single"/>
        </w:rPr>
        <w:t xml:space="preserve">ứng </w:t>
      </w:r>
      <w:r w:rsidRPr="00075FF3">
        <w:rPr>
          <w:rFonts w:ascii="Times New Roman" w:eastAsia="Times New Roman" w:hAnsi="Times New Roman"/>
          <w:b/>
          <w:bCs/>
          <w:sz w:val="24"/>
          <w:szCs w:val="24"/>
          <w:u w:val="single"/>
        </w:rPr>
        <w:t>tuyển</w:t>
      </w:r>
    </w:p>
    <w:p w:rsidR="00830DDA" w:rsidRPr="00075FF3" w:rsidRDefault="00830DDA" w:rsidP="00830DDA">
      <w:pPr>
        <w:spacing w:before="120" w:after="0" w:line="240" w:lineRule="auto"/>
        <w:rPr>
          <w:rFonts w:ascii="Times New Roman" w:eastAsia="Times New Roman" w:hAnsi="Times New Roman"/>
          <w:sz w:val="24"/>
          <w:szCs w:val="24"/>
        </w:rPr>
      </w:pPr>
      <w:r w:rsidRPr="00075FF3">
        <w:rPr>
          <w:rFonts w:ascii="Times New Roman" w:eastAsia="Times New Roman" w:hAnsi="Times New Roman"/>
          <w:sz w:val="24"/>
          <w:szCs w:val="24"/>
        </w:rPr>
        <w:t>Vui lòng gửi CV và thư ngỏ (Cover Letter) về địa chỉ</w:t>
      </w:r>
      <w:bookmarkStart w:id="0" w:name="_GoBack"/>
      <w:bookmarkEnd w:id="0"/>
      <w:r w:rsidRPr="00075FF3">
        <w:rPr>
          <w:rFonts w:ascii="Times New Roman" w:eastAsia="Times New Roman" w:hAnsi="Times New Roman"/>
          <w:sz w:val="24"/>
          <w:szCs w:val="24"/>
        </w:rPr>
        <w:t>:</w:t>
      </w:r>
    </w:p>
    <w:p w:rsidR="006D3829" w:rsidRPr="006D3829" w:rsidRDefault="00830DDA" w:rsidP="006D3829">
      <w:pPr>
        <w:numPr>
          <w:ilvl w:val="0"/>
          <w:numId w:val="12"/>
        </w:numPr>
        <w:spacing w:before="120" w:after="0" w:line="240" w:lineRule="auto"/>
        <w:rPr>
          <w:rFonts w:ascii="Times New Roman" w:eastAsia="Times New Roman" w:hAnsi="Times New Roman"/>
          <w:sz w:val="24"/>
          <w:szCs w:val="24"/>
        </w:rPr>
      </w:pPr>
      <w:r w:rsidRPr="00075FF3">
        <w:rPr>
          <w:rFonts w:ascii="Times New Roman" w:eastAsia="Times New Roman" w:hAnsi="Times New Roman"/>
          <w:b/>
          <w:bCs/>
          <w:sz w:val="24"/>
          <w:szCs w:val="24"/>
        </w:rPr>
        <w:t>TS. Nguyễn Trung Thành</w:t>
      </w:r>
      <w:r w:rsidR="006D3829">
        <w:rPr>
          <w:rFonts w:ascii="Times New Roman" w:eastAsia="Times New Roman" w:hAnsi="Times New Roman"/>
          <w:b/>
          <w:bCs/>
          <w:sz w:val="24"/>
          <w:szCs w:val="24"/>
        </w:rPr>
        <w:t xml:space="preserve">. </w:t>
      </w:r>
      <w:r w:rsidRPr="006D3829">
        <w:rPr>
          <w:rFonts w:ascii="Times New Roman" w:eastAsia="Times New Roman" w:hAnsi="Times New Roman"/>
          <w:sz w:val="24"/>
          <w:szCs w:val="24"/>
        </w:rPr>
        <w:t xml:space="preserve">Email: </w:t>
      </w:r>
      <w:r w:rsidRPr="006D3829">
        <w:rPr>
          <w:rFonts w:ascii="Times New Roman" w:eastAsia="Times New Roman" w:hAnsi="Times New Roman"/>
          <w:b/>
          <w:bCs/>
          <w:sz w:val="24"/>
          <w:szCs w:val="24"/>
        </w:rPr>
        <w:t>thanh.nt@oucru.org</w:t>
      </w:r>
      <w:r w:rsidRPr="006D3829">
        <w:rPr>
          <w:rFonts w:ascii="Times New Roman" w:eastAsia="Times New Roman" w:hAnsi="Times New Roman"/>
          <w:sz w:val="24"/>
          <w:szCs w:val="24"/>
        </w:rPr>
        <w:t xml:space="preserve"> </w:t>
      </w:r>
    </w:p>
    <w:sectPr w:rsidR="006D3829" w:rsidRPr="006D3829" w:rsidSect="006D3829">
      <w:headerReference w:type="default" r:id="rId9"/>
      <w:footerReference w:type="default" r:id="rId10"/>
      <w:headerReference w:type="first" r:id="rId11"/>
      <w:footerReference w:type="first" r:id="rId12"/>
      <w:pgSz w:w="11907" w:h="16839" w:code="9"/>
      <w:pgMar w:top="1080" w:right="1080" w:bottom="720" w:left="108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13BE" w:rsidRDefault="005313BE" w:rsidP="00FE5768">
      <w:pPr>
        <w:spacing w:after="0" w:line="240" w:lineRule="auto"/>
      </w:pPr>
      <w:r>
        <w:separator/>
      </w:r>
    </w:p>
  </w:endnote>
  <w:endnote w:type="continuationSeparator" w:id="0">
    <w:p w:rsidR="005313BE" w:rsidRDefault="005313BE" w:rsidP="00FE5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F7F" w:rsidRDefault="007E4F7F">
    <w:pPr>
      <w:pStyle w:val="Footer"/>
    </w:pPr>
    <w:r>
      <w:tab/>
    </w:r>
    <w:r>
      <w:tab/>
    </w:r>
    <w:r w:rsidR="009B126E">
      <w:fldChar w:fldCharType="begin"/>
    </w:r>
    <w:r w:rsidR="009B126E">
      <w:instrText xml:space="preserve"> PAGE   \* MERGEFORMAT </w:instrText>
    </w:r>
    <w:r w:rsidR="009B126E">
      <w:fldChar w:fldCharType="separate"/>
    </w:r>
    <w:r w:rsidR="00FB2032">
      <w:rPr>
        <w:noProof/>
      </w:rPr>
      <w:t>2</w:t>
    </w:r>
    <w:r w:rsidR="009B126E">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86" w:type="dxa"/>
      <w:tblInd w:w="-14" w:type="dxa"/>
      <w:tblLook w:val="04A0" w:firstRow="1" w:lastRow="0" w:firstColumn="1" w:lastColumn="0" w:noHBand="0" w:noVBand="1"/>
    </w:tblPr>
    <w:tblGrid>
      <w:gridCol w:w="5651"/>
      <w:gridCol w:w="3435"/>
    </w:tblGrid>
    <w:tr w:rsidR="007E4F7F" w:rsidRPr="007E4F7F" w:rsidTr="009E6A92">
      <w:tc>
        <w:tcPr>
          <w:tcW w:w="5651" w:type="dxa"/>
          <w:tcMar>
            <w:left w:w="0" w:type="dxa"/>
          </w:tcMar>
        </w:tcPr>
        <w:p w:rsidR="007E4F7F" w:rsidRPr="007E4F7F" w:rsidRDefault="007E4F7F" w:rsidP="009E6A92">
          <w:pPr>
            <w:pStyle w:val="BasicParagraph"/>
            <w:suppressAutoHyphens/>
            <w:rPr>
              <w:rFonts w:ascii="Arial" w:hAnsi="Arial" w:cs="Arial"/>
              <w:color w:val="auto"/>
              <w:sz w:val="14"/>
              <w:szCs w:val="14"/>
            </w:rPr>
          </w:pPr>
          <w:r w:rsidRPr="007E4F7F">
            <w:rPr>
              <w:rFonts w:ascii="Arial" w:hAnsi="Arial" w:cs="Arial"/>
              <w:color w:val="auto"/>
              <w:sz w:val="14"/>
              <w:szCs w:val="14"/>
            </w:rPr>
            <w:t>Oxford University Clinical Research Unit</w:t>
          </w:r>
          <w:r w:rsidRPr="007E4F7F">
            <w:rPr>
              <w:rFonts w:ascii="Arial" w:hAnsi="Arial" w:cs="Arial"/>
              <w:b/>
              <w:color w:val="auto"/>
              <w:sz w:val="14"/>
              <w:szCs w:val="14"/>
            </w:rPr>
            <w:t xml:space="preserve">. </w:t>
          </w:r>
          <w:r w:rsidRPr="007E4F7F">
            <w:rPr>
              <w:rFonts w:ascii="Arial" w:hAnsi="Arial" w:cs="Arial"/>
              <w:color w:val="auto"/>
              <w:sz w:val="14"/>
              <w:szCs w:val="14"/>
            </w:rPr>
            <w:t xml:space="preserve">Centre for Tropical Medicine </w:t>
          </w:r>
          <w:r w:rsidRPr="007E4F7F">
            <w:rPr>
              <w:rFonts w:ascii="Arial" w:hAnsi="Arial" w:cs="Arial"/>
              <w:color w:val="auto"/>
              <w:sz w:val="14"/>
              <w:szCs w:val="14"/>
            </w:rPr>
            <w:br/>
            <w:t>764 Võ Văn Kiệt</w:t>
          </w:r>
          <w:r w:rsidRPr="007E4F7F">
            <w:rPr>
              <w:rFonts w:ascii="Arial" w:hAnsi="Arial" w:cs="Arial"/>
              <w:b/>
              <w:color w:val="auto"/>
              <w:sz w:val="14"/>
              <w:szCs w:val="14"/>
            </w:rPr>
            <w:t>,</w:t>
          </w:r>
          <w:r w:rsidRPr="007E4F7F">
            <w:rPr>
              <w:rFonts w:ascii="Arial" w:hAnsi="Arial" w:cs="Arial"/>
              <w:color w:val="auto"/>
              <w:sz w:val="14"/>
              <w:szCs w:val="14"/>
            </w:rPr>
            <w:t xml:space="preserve"> Quận 5, Ho Chi Minh City, Viet Nam </w:t>
          </w:r>
          <w:r w:rsidRPr="007E4F7F">
            <w:rPr>
              <w:rFonts w:ascii="Arial" w:hAnsi="Arial" w:cs="Arial"/>
              <w:color w:val="auto"/>
              <w:sz w:val="14"/>
              <w:szCs w:val="14"/>
            </w:rPr>
            <w:br/>
            <w:t>t+ 84 28 39237954  f+ 84 28 39238904  www.oucru.org</w:t>
          </w:r>
        </w:p>
      </w:tc>
      <w:tc>
        <w:tcPr>
          <w:tcW w:w="3435" w:type="dxa"/>
          <w:tcMar>
            <w:right w:w="0" w:type="dxa"/>
          </w:tcMar>
        </w:tcPr>
        <w:p w:rsidR="007E4F7F" w:rsidRPr="007E4F7F" w:rsidRDefault="007E4F7F" w:rsidP="009E6A92">
          <w:pPr>
            <w:pStyle w:val="BasicParagraph"/>
            <w:spacing w:after="40"/>
            <w:jc w:val="right"/>
            <w:rPr>
              <w:rFonts w:ascii="Arial" w:hAnsi="Arial" w:cs="Arial"/>
              <w:color w:val="auto"/>
              <w:sz w:val="14"/>
              <w:szCs w:val="14"/>
            </w:rPr>
          </w:pPr>
          <w:r w:rsidRPr="007E4F7F">
            <w:rPr>
              <w:rFonts w:ascii="Arial" w:hAnsi="Arial" w:cs="Arial"/>
              <w:color w:val="auto"/>
              <w:sz w:val="14"/>
              <w:szCs w:val="14"/>
            </w:rPr>
            <w:t>In partnership with</w:t>
          </w:r>
          <w:r w:rsidRPr="007E4F7F">
            <w:rPr>
              <w:rFonts w:ascii="Arial" w:hAnsi="Arial" w:cs="Arial"/>
              <w:color w:val="auto"/>
              <w:sz w:val="14"/>
              <w:szCs w:val="14"/>
            </w:rPr>
            <w:br/>
            <w:t>Hospital for Tropical Diseases</w:t>
          </w:r>
        </w:p>
      </w:tc>
    </w:tr>
  </w:tbl>
  <w:p w:rsidR="007E4F7F" w:rsidRPr="00B552BA" w:rsidRDefault="007E4F7F" w:rsidP="00B552BA">
    <w:pPr>
      <w:spacing w:after="0"/>
      <w:rPr>
        <w:rFonts w:ascii="Arial" w:hAnsi="Arial" w:cs="Arial"/>
        <w:color w:val="40404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13BE" w:rsidRDefault="005313BE" w:rsidP="00FE5768">
      <w:pPr>
        <w:spacing w:after="0" w:line="240" w:lineRule="auto"/>
      </w:pPr>
      <w:r>
        <w:separator/>
      </w:r>
    </w:p>
  </w:footnote>
  <w:footnote w:type="continuationSeparator" w:id="0">
    <w:p w:rsidR="005313BE" w:rsidRDefault="005313BE" w:rsidP="00FE5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F7F" w:rsidRDefault="004B2AF5">
    <w:pPr>
      <w:pStyle w:val="Header"/>
    </w:pPr>
    <w:r w:rsidRPr="006228D8">
      <w:rPr>
        <w:noProof/>
      </w:rPr>
      <w:drawing>
        <wp:inline distT="0" distB="0" distL="0" distR="0">
          <wp:extent cx="5735955" cy="302895"/>
          <wp:effectExtent l="0" t="0" r="0" b="0"/>
          <wp:docPr id="11" name="Picture 2" descr="Oxford University Clinical Research Uni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xford University Clinical Research Unit.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5955" cy="30289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4F7F" w:rsidRDefault="004B2AF5" w:rsidP="00021546">
    <w:pPr>
      <w:pStyle w:val="Header"/>
      <w:jc w:val="right"/>
    </w:pPr>
    <w:r>
      <w:rPr>
        <w:noProof/>
      </w:rPr>
      <w:drawing>
        <wp:anchor distT="0" distB="0" distL="114300" distR="114300" simplePos="0" relativeHeight="251658752" behindDoc="0" locked="0" layoutInCell="1" allowOverlap="1">
          <wp:simplePos x="0" y="0"/>
          <wp:positionH relativeFrom="column">
            <wp:posOffset>5298440</wp:posOffset>
          </wp:positionH>
          <wp:positionV relativeFrom="paragraph">
            <wp:posOffset>-107950</wp:posOffset>
          </wp:positionV>
          <wp:extent cx="640080" cy="640080"/>
          <wp:effectExtent l="0" t="0" r="0" b="0"/>
          <wp:wrapSquare wrapText="bothSides"/>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simplePos x="0" y="0"/>
          <wp:positionH relativeFrom="column">
            <wp:posOffset>5994400</wp:posOffset>
          </wp:positionH>
          <wp:positionV relativeFrom="paragraph">
            <wp:posOffset>-109220</wp:posOffset>
          </wp:positionV>
          <wp:extent cx="643255" cy="64008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l="20833" t="20833" r="20833" b="20833"/>
                  <a:stretch>
                    <a:fillRect/>
                  </a:stretch>
                </pic:blipFill>
                <pic:spPr bwMode="auto">
                  <a:xfrm>
                    <a:off x="0" y="0"/>
                    <a:ext cx="643255"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704" behindDoc="0" locked="0" layoutInCell="1" allowOverlap="1">
          <wp:simplePos x="0" y="0"/>
          <wp:positionH relativeFrom="column">
            <wp:posOffset>16510</wp:posOffset>
          </wp:positionH>
          <wp:positionV relativeFrom="paragraph">
            <wp:posOffset>-20955</wp:posOffset>
          </wp:positionV>
          <wp:extent cx="650875" cy="553085"/>
          <wp:effectExtent l="0" t="0" r="0" b="0"/>
          <wp:wrapNone/>
          <wp:docPr id="1" name="Picture 5" descr="logoou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oucru"/>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50875" cy="553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F6527"/>
    <w:multiLevelType w:val="multilevel"/>
    <w:tmpl w:val="B94A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64BE"/>
    <w:multiLevelType w:val="hybridMultilevel"/>
    <w:tmpl w:val="53704B44"/>
    <w:lvl w:ilvl="0" w:tplc="165C085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03CB1"/>
    <w:multiLevelType w:val="multilevel"/>
    <w:tmpl w:val="FF34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13EE2"/>
    <w:multiLevelType w:val="hybridMultilevel"/>
    <w:tmpl w:val="39E452AA"/>
    <w:lvl w:ilvl="0" w:tplc="9E849F8E">
      <w:start w:val="1"/>
      <w:numFmt w:val="decimal"/>
      <w:pStyle w:val="Appnumberlist"/>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45B3457"/>
    <w:multiLevelType w:val="multilevel"/>
    <w:tmpl w:val="71C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96759"/>
    <w:multiLevelType w:val="hybridMultilevel"/>
    <w:tmpl w:val="EBBC4892"/>
    <w:lvl w:ilvl="0" w:tplc="E83A7E8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5B2967"/>
    <w:multiLevelType w:val="hybridMultilevel"/>
    <w:tmpl w:val="6C7C5A6A"/>
    <w:lvl w:ilvl="0" w:tplc="0A62D5F4">
      <w:start w:val="1"/>
      <w:numFmt w:val="bullet"/>
      <w:pStyle w:val="app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D9E6B34"/>
    <w:multiLevelType w:val="hybridMultilevel"/>
    <w:tmpl w:val="8EF6E544"/>
    <w:lvl w:ilvl="0" w:tplc="7E7AA90A">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64E15A7"/>
    <w:multiLevelType w:val="hybridMultilevel"/>
    <w:tmpl w:val="9AB20AFE"/>
    <w:lvl w:ilvl="0" w:tplc="23803FC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3E5569"/>
    <w:multiLevelType w:val="multilevel"/>
    <w:tmpl w:val="BF5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B19D6"/>
    <w:multiLevelType w:val="hybridMultilevel"/>
    <w:tmpl w:val="2ED4035E"/>
    <w:lvl w:ilvl="0" w:tplc="4DE0F44A">
      <w:start w:val="1"/>
      <w:numFmt w:val="bullet"/>
      <w:pStyle w:val="Apptable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AE57E1C"/>
    <w:multiLevelType w:val="multilevel"/>
    <w:tmpl w:val="72EE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lvlOverride w:ilvl="0">
      <w:startOverride w:val="1"/>
    </w:lvlOverride>
  </w:num>
  <w:num w:numId="3">
    <w:abstractNumId w:val="10"/>
  </w:num>
  <w:num w:numId="4">
    <w:abstractNumId w:val="1"/>
  </w:num>
  <w:num w:numId="5">
    <w:abstractNumId w:val="5"/>
  </w:num>
  <w:num w:numId="6">
    <w:abstractNumId w:val="8"/>
  </w:num>
  <w:num w:numId="7">
    <w:abstractNumId w:val="7"/>
  </w:num>
  <w:num w:numId="8">
    <w:abstractNumId w:val="9"/>
  </w:num>
  <w:num w:numId="9">
    <w:abstractNumId w:val="2"/>
  </w:num>
  <w:num w:numId="10">
    <w:abstractNumId w:val="11"/>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DDA"/>
    <w:rsid w:val="000000CE"/>
    <w:rsid w:val="000051C5"/>
    <w:rsid w:val="0001722D"/>
    <w:rsid w:val="00021546"/>
    <w:rsid w:val="00043E5F"/>
    <w:rsid w:val="0004474C"/>
    <w:rsid w:val="00046FF1"/>
    <w:rsid w:val="00056DFE"/>
    <w:rsid w:val="000610C2"/>
    <w:rsid w:val="00075E42"/>
    <w:rsid w:val="000906D0"/>
    <w:rsid w:val="00095595"/>
    <w:rsid w:val="000A4470"/>
    <w:rsid w:val="000C5E50"/>
    <w:rsid w:val="000D7868"/>
    <w:rsid w:val="000E7BD9"/>
    <w:rsid w:val="000F4DE0"/>
    <w:rsid w:val="00132F91"/>
    <w:rsid w:val="001332E1"/>
    <w:rsid w:val="00135941"/>
    <w:rsid w:val="0015419C"/>
    <w:rsid w:val="00163CDD"/>
    <w:rsid w:val="00164FAE"/>
    <w:rsid w:val="001726A2"/>
    <w:rsid w:val="00173287"/>
    <w:rsid w:val="00184F2A"/>
    <w:rsid w:val="001C253F"/>
    <w:rsid w:val="001C5C7B"/>
    <w:rsid w:val="001C67CF"/>
    <w:rsid w:val="001E0CB9"/>
    <w:rsid w:val="001F0FF4"/>
    <w:rsid w:val="00200BBE"/>
    <w:rsid w:val="00216346"/>
    <w:rsid w:val="00217D02"/>
    <w:rsid w:val="00220325"/>
    <w:rsid w:val="00241E88"/>
    <w:rsid w:val="00243E0A"/>
    <w:rsid w:val="002632DB"/>
    <w:rsid w:val="0026584C"/>
    <w:rsid w:val="002812AA"/>
    <w:rsid w:val="00282FBF"/>
    <w:rsid w:val="0029422F"/>
    <w:rsid w:val="002A202C"/>
    <w:rsid w:val="002A3306"/>
    <w:rsid w:val="002B3D87"/>
    <w:rsid w:val="002C1244"/>
    <w:rsid w:val="002D09E8"/>
    <w:rsid w:val="002D4828"/>
    <w:rsid w:val="002F5F20"/>
    <w:rsid w:val="00316F7B"/>
    <w:rsid w:val="00324186"/>
    <w:rsid w:val="00326CD9"/>
    <w:rsid w:val="00340EC6"/>
    <w:rsid w:val="003433E3"/>
    <w:rsid w:val="00353E12"/>
    <w:rsid w:val="003602E1"/>
    <w:rsid w:val="00361B63"/>
    <w:rsid w:val="00374C19"/>
    <w:rsid w:val="00376FD2"/>
    <w:rsid w:val="00391616"/>
    <w:rsid w:val="003B024C"/>
    <w:rsid w:val="003C73CE"/>
    <w:rsid w:val="003D593C"/>
    <w:rsid w:val="003F65B3"/>
    <w:rsid w:val="00420DE8"/>
    <w:rsid w:val="004311D0"/>
    <w:rsid w:val="00440F85"/>
    <w:rsid w:val="00443849"/>
    <w:rsid w:val="00444A77"/>
    <w:rsid w:val="00446E46"/>
    <w:rsid w:val="004707F6"/>
    <w:rsid w:val="004746D3"/>
    <w:rsid w:val="00486D1A"/>
    <w:rsid w:val="004972E6"/>
    <w:rsid w:val="004A72CF"/>
    <w:rsid w:val="004B2AF5"/>
    <w:rsid w:val="004B378F"/>
    <w:rsid w:val="004B46F2"/>
    <w:rsid w:val="004D3BD3"/>
    <w:rsid w:val="004E41C2"/>
    <w:rsid w:val="004F167E"/>
    <w:rsid w:val="004F642B"/>
    <w:rsid w:val="00520537"/>
    <w:rsid w:val="0052576E"/>
    <w:rsid w:val="00526649"/>
    <w:rsid w:val="005313BE"/>
    <w:rsid w:val="005432A3"/>
    <w:rsid w:val="00585323"/>
    <w:rsid w:val="005900E5"/>
    <w:rsid w:val="005B0895"/>
    <w:rsid w:val="005C0946"/>
    <w:rsid w:val="005C5A86"/>
    <w:rsid w:val="005F5563"/>
    <w:rsid w:val="0060252C"/>
    <w:rsid w:val="00606AB7"/>
    <w:rsid w:val="0062247B"/>
    <w:rsid w:val="00627292"/>
    <w:rsid w:val="006375AD"/>
    <w:rsid w:val="00651381"/>
    <w:rsid w:val="00661C75"/>
    <w:rsid w:val="00671D91"/>
    <w:rsid w:val="00677988"/>
    <w:rsid w:val="00682A94"/>
    <w:rsid w:val="00684848"/>
    <w:rsid w:val="0069276D"/>
    <w:rsid w:val="006A112D"/>
    <w:rsid w:val="006A6386"/>
    <w:rsid w:val="006B0B86"/>
    <w:rsid w:val="006D3829"/>
    <w:rsid w:val="006D49BE"/>
    <w:rsid w:val="006D7188"/>
    <w:rsid w:val="006F7079"/>
    <w:rsid w:val="00702D23"/>
    <w:rsid w:val="00704099"/>
    <w:rsid w:val="007113E0"/>
    <w:rsid w:val="007227BC"/>
    <w:rsid w:val="00746CE1"/>
    <w:rsid w:val="0075512C"/>
    <w:rsid w:val="00757D44"/>
    <w:rsid w:val="00762AD5"/>
    <w:rsid w:val="00763175"/>
    <w:rsid w:val="00790A2A"/>
    <w:rsid w:val="00793A5E"/>
    <w:rsid w:val="00794F03"/>
    <w:rsid w:val="007A0B81"/>
    <w:rsid w:val="007A4FB0"/>
    <w:rsid w:val="007A7591"/>
    <w:rsid w:val="007B4EF5"/>
    <w:rsid w:val="007B7165"/>
    <w:rsid w:val="007D31D9"/>
    <w:rsid w:val="007E4C1F"/>
    <w:rsid w:val="007E4F7F"/>
    <w:rsid w:val="007F1998"/>
    <w:rsid w:val="00804EA5"/>
    <w:rsid w:val="00816E20"/>
    <w:rsid w:val="00824DA6"/>
    <w:rsid w:val="00827661"/>
    <w:rsid w:val="00830DDA"/>
    <w:rsid w:val="00835072"/>
    <w:rsid w:val="00835677"/>
    <w:rsid w:val="00845040"/>
    <w:rsid w:val="00851227"/>
    <w:rsid w:val="00861552"/>
    <w:rsid w:val="008A3C6A"/>
    <w:rsid w:val="008A52E4"/>
    <w:rsid w:val="008B74C0"/>
    <w:rsid w:val="008D41E8"/>
    <w:rsid w:val="008D6B34"/>
    <w:rsid w:val="00900D4F"/>
    <w:rsid w:val="00901AC4"/>
    <w:rsid w:val="00922F17"/>
    <w:rsid w:val="00943DC5"/>
    <w:rsid w:val="00946716"/>
    <w:rsid w:val="009479F1"/>
    <w:rsid w:val="0095623A"/>
    <w:rsid w:val="009567A5"/>
    <w:rsid w:val="009704D1"/>
    <w:rsid w:val="00973519"/>
    <w:rsid w:val="00975016"/>
    <w:rsid w:val="009767F8"/>
    <w:rsid w:val="00984EF1"/>
    <w:rsid w:val="00986B51"/>
    <w:rsid w:val="0099364D"/>
    <w:rsid w:val="009A2016"/>
    <w:rsid w:val="009B126E"/>
    <w:rsid w:val="009B53BF"/>
    <w:rsid w:val="009E59F8"/>
    <w:rsid w:val="009E6A92"/>
    <w:rsid w:val="009F2243"/>
    <w:rsid w:val="009F26B6"/>
    <w:rsid w:val="009F6D24"/>
    <w:rsid w:val="009F71A5"/>
    <w:rsid w:val="00A07365"/>
    <w:rsid w:val="00A40B55"/>
    <w:rsid w:val="00A71079"/>
    <w:rsid w:val="00A73FA6"/>
    <w:rsid w:val="00A76ADE"/>
    <w:rsid w:val="00A820AB"/>
    <w:rsid w:val="00A85541"/>
    <w:rsid w:val="00A91507"/>
    <w:rsid w:val="00AA30FC"/>
    <w:rsid w:val="00AB4275"/>
    <w:rsid w:val="00AC351F"/>
    <w:rsid w:val="00AE6DFB"/>
    <w:rsid w:val="00B219D0"/>
    <w:rsid w:val="00B24BF2"/>
    <w:rsid w:val="00B4177D"/>
    <w:rsid w:val="00B44FAF"/>
    <w:rsid w:val="00B50F1B"/>
    <w:rsid w:val="00B552BA"/>
    <w:rsid w:val="00B82B19"/>
    <w:rsid w:val="00BD1830"/>
    <w:rsid w:val="00BD28C6"/>
    <w:rsid w:val="00BD7E36"/>
    <w:rsid w:val="00BE6582"/>
    <w:rsid w:val="00BF4017"/>
    <w:rsid w:val="00C02A5F"/>
    <w:rsid w:val="00C20520"/>
    <w:rsid w:val="00C2191B"/>
    <w:rsid w:val="00C248E9"/>
    <w:rsid w:val="00C2659A"/>
    <w:rsid w:val="00C32CE1"/>
    <w:rsid w:val="00C369EE"/>
    <w:rsid w:val="00C54B67"/>
    <w:rsid w:val="00C5561D"/>
    <w:rsid w:val="00C660A0"/>
    <w:rsid w:val="00C80641"/>
    <w:rsid w:val="00CA51AF"/>
    <w:rsid w:val="00CD0F59"/>
    <w:rsid w:val="00CE0509"/>
    <w:rsid w:val="00CE0FFA"/>
    <w:rsid w:val="00CF6531"/>
    <w:rsid w:val="00D3714D"/>
    <w:rsid w:val="00D51B42"/>
    <w:rsid w:val="00D526D0"/>
    <w:rsid w:val="00D565FD"/>
    <w:rsid w:val="00D70BCD"/>
    <w:rsid w:val="00D97745"/>
    <w:rsid w:val="00DB1E13"/>
    <w:rsid w:val="00DB7A8F"/>
    <w:rsid w:val="00DC4C72"/>
    <w:rsid w:val="00DC57E6"/>
    <w:rsid w:val="00DD5927"/>
    <w:rsid w:val="00DE7777"/>
    <w:rsid w:val="00DF619E"/>
    <w:rsid w:val="00DF7FEC"/>
    <w:rsid w:val="00E01F62"/>
    <w:rsid w:val="00E04E47"/>
    <w:rsid w:val="00E1386E"/>
    <w:rsid w:val="00E14F3A"/>
    <w:rsid w:val="00E17330"/>
    <w:rsid w:val="00E23AA7"/>
    <w:rsid w:val="00E24CF4"/>
    <w:rsid w:val="00E25E99"/>
    <w:rsid w:val="00E44C4E"/>
    <w:rsid w:val="00E82614"/>
    <w:rsid w:val="00E84F38"/>
    <w:rsid w:val="00EA151F"/>
    <w:rsid w:val="00EB4C8B"/>
    <w:rsid w:val="00ED1BFD"/>
    <w:rsid w:val="00ED5B48"/>
    <w:rsid w:val="00EE50A6"/>
    <w:rsid w:val="00EE70B5"/>
    <w:rsid w:val="00EF4AAC"/>
    <w:rsid w:val="00F0678C"/>
    <w:rsid w:val="00F30786"/>
    <w:rsid w:val="00F3763D"/>
    <w:rsid w:val="00F42BD5"/>
    <w:rsid w:val="00F77F9D"/>
    <w:rsid w:val="00F92770"/>
    <w:rsid w:val="00FB1690"/>
    <w:rsid w:val="00FB2032"/>
    <w:rsid w:val="00FB34F9"/>
    <w:rsid w:val="00FB46A6"/>
    <w:rsid w:val="00FC321A"/>
    <w:rsid w:val="00FD1A50"/>
    <w:rsid w:val="00FE5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EABE74"/>
  <w15:docId w15:val="{4A660400-45FD-4209-9632-185C6987F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0DD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body">
    <w:name w:val="App body"/>
    <w:qFormat/>
    <w:rsid w:val="00684848"/>
    <w:pPr>
      <w:autoSpaceDE w:val="0"/>
      <w:autoSpaceDN w:val="0"/>
      <w:adjustRightInd w:val="0"/>
      <w:spacing w:before="180" w:after="180" w:line="300" w:lineRule="auto"/>
    </w:pPr>
    <w:rPr>
      <w:sz w:val="22"/>
      <w:szCs w:val="22"/>
      <w:lang w:val="en-GB"/>
    </w:rPr>
  </w:style>
  <w:style w:type="paragraph" w:customStyle="1" w:styleId="appbullet">
    <w:name w:val="app bullet"/>
    <w:qFormat/>
    <w:rsid w:val="00684848"/>
    <w:pPr>
      <w:numPr>
        <w:numId w:val="1"/>
      </w:numPr>
      <w:spacing w:before="60" w:after="60"/>
    </w:pPr>
    <w:rPr>
      <w:rFonts w:eastAsia="Times New Roman"/>
      <w:sz w:val="22"/>
      <w:szCs w:val="22"/>
      <w:lang w:val="en-GB" w:eastAsia="en-GB"/>
    </w:rPr>
  </w:style>
  <w:style w:type="paragraph" w:customStyle="1" w:styleId="Apphead1">
    <w:name w:val="App head 1"/>
    <w:qFormat/>
    <w:rsid w:val="00684848"/>
    <w:pPr>
      <w:keepNext/>
      <w:pageBreakBefore/>
      <w:pBdr>
        <w:bottom w:val="single" w:sz="4" w:space="1" w:color="auto"/>
      </w:pBdr>
      <w:tabs>
        <w:tab w:val="right" w:pos="9639"/>
      </w:tabs>
      <w:spacing w:after="360"/>
      <w:jc w:val="both"/>
    </w:pPr>
    <w:rPr>
      <w:rFonts w:ascii="Cambria" w:eastAsia="Times New Roman" w:hAnsi="Cambria"/>
      <w:b/>
      <w:sz w:val="28"/>
      <w:szCs w:val="22"/>
      <w:lang w:val="en-GB"/>
    </w:rPr>
  </w:style>
  <w:style w:type="paragraph" w:customStyle="1" w:styleId="Apphead2">
    <w:name w:val="App head 2"/>
    <w:qFormat/>
    <w:rsid w:val="00684848"/>
    <w:pPr>
      <w:keepNext/>
      <w:spacing w:before="360" w:after="120"/>
    </w:pPr>
    <w:rPr>
      <w:rFonts w:ascii="Cambria" w:eastAsia="Times New Roman" w:hAnsi="Cambria"/>
      <w:b/>
      <w:sz w:val="24"/>
      <w:szCs w:val="24"/>
      <w:lang w:val="en-GB"/>
    </w:rPr>
  </w:style>
  <w:style w:type="paragraph" w:customStyle="1" w:styleId="Apphead3">
    <w:name w:val="App head 3"/>
    <w:qFormat/>
    <w:rsid w:val="00684848"/>
    <w:pPr>
      <w:keepNext/>
      <w:spacing w:before="360" w:after="240"/>
    </w:pPr>
    <w:rPr>
      <w:i/>
      <w:sz w:val="22"/>
      <w:szCs w:val="22"/>
      <w:lang w:val="en-GB"/>
    </w:rPr>
  </w:style>
  <w:style w:type="paragraph" w:customStyle="1" w:styleId="Appnumberlist">
    <w:name w:val="App number list"/>
    <w:qFormat/>
    <w:rsid w:val="00684848"/>
    <w:pPr>
      <w:numPr>
        <w:numId w:val="2"/>
      </w:numPr>
      <w:spacing w:before="60" w:after="60"/>
    </w:pPr>
    <w:rPr>
      <w:sz w:val="22"/>
      <w:szCs w:val="22"/>
      <w:lang w:val="en-GB"/>
    </w:rPr>
  </w:style>
  <w:style w:type="paragraph" w:customStyle="1" w:styleId="Appquote">
    <w:name w:val="App quote"/>
    <w:basedOn w:val="Appbody"/>
    <w:qFormat/>
    <w:rsid w:val="00684848"/>
    <w:pPr>
      <w:spacing w:before="240" w:after="240" w:line="240" w:lineRule="auto"/>
      <w:ind w:left="720" w:right="1106"/>
    </w:pPr>
    <w:rPr>
      <w:i/>
      <w:sz w:val="23"/>
      <w:szCs w:val="23"/>
    </w:rPr>
  </w:style>
  <w:style w:type="paragraph" w:customStyle="1" w:styleId="Apptabletext">
    <w:name w:val="App table text"/>
    <w:qFormat/>
    <w:rsid w:val="00684848"/>
    <w:rPr>
      <w:sz w:val="22"/>
      <w:szCs w:val="22"/>
      <w:lang w:val="en-GB"/>
    </w:rPr>
  </w:style>
  <w:style w:type="paragraph" w:customStyle="1" w:styleId="Apptablebullet">
    <w:name w:val="App table bullet"/>
    <w:basedOn w:val="Apptabletext"/>
    <w:qFormat/>
    <w:rsid w:val="00684848"/>
    <w:pPr>
      <w:numPr>
        <w:numId w:val="3"/>
      </w:numPr>
    </w:pPr>
  </w:style>
  <w:style w:type="paragraph" w:styleId="Header">
    <w:name w:val="header"/>
    <w:basedOn w:val="Normal"/>
    <w:link w:val="HeaderChar"/>
    <w:uiPriority w:val="99"/>
    <w:unhideWhenUsed/>
    <w:rsid w:val="00FE57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768"/>
  </w:style>
  <w:style w:type="paragraph" w:styleId="Footer">
    <w:name w:val="footer"/>
    <w:basedOn w:val="Normal"/>
    <w:link w:val="FooterChar"/>
    <w:uiPriority w:val="99"/>
    <w:unhideWhenUsed/>
    <w:rsid w:val="00FE57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768"/>
  </w:style>
  <w:style w:type="paragraph" w:styleId="BalloonText">
    <w:name w:val="Balloon Text"/>
    <w:basedOn w:val="Normal"/>
    <w:link w:val="BalloonTextChar"/>
    <w:uiPriority w:val="99"/>
    <w:semiHidden/>
    <w:unhideWhenUsed/>
    <w:rsid w:val="00FE576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5768"/>
    <w:rPr>
      <w:rFonts w:ascii="Tahoma" w:hAnsi="Tahoma" w:cs="Tahoma"/>
      <w:sz w:val="16"/>
      <w:szCs w:val="16"/>
    </w:rPr>
  </w:style>
  <w:style w:type="paragraph" w:customStyle="1" w:styleId="BasicParagraph">
    <w:name w:val="[Basic Paragraph]"/>
    <w:basedOn w:val="Normal"/>
    <w:uiPriority w:val="99"/>
    <w:rsid w:val="00FE5768"/>
    <w:pPr>
      <w:widowControl w:val="0"/>
      <w:autoSpaceDE w:val="0"/>
      <w:autoSpaceDN w:val="0"/>
      <w:adjustRightInd w:val="0"/>
      <w:spacing w:after="0" w:line="288" w:lineRule="auto"/>
      <w:textAlignment w:val="center"/>
    </w:pPr>
    <w:rPr>
      <w:rFonts w:ascii="MinionPro-Regular" w:eastAsia="Times New Roman" w:hAnsi="MinionPro-Regular" w:cs="MinionPro-Regular"/>
      <w:color w:val="000000"/>
      <w:sz w:val="24"/>
      <w:szCs w:val="24"/>
      <w:lang w:val="en-GB"/>
    </w:rPr>
  </w:style>
  <w:style w:type="paragraph" w:customStyle="1" w:styleId="OUCRULetterhead">
    <w:name w:val="OUCRU Letterhead"/>
    <w:qFormat/>
    <w:rsid w:val="00FE5768"/>
    <w:pPr>
      <w:spacing w:before="240" w:after="240" w:line="300" w:lineRule="auto"/>
    </w:pPr>
    <w:rPr>
      <w:rFonts w:ascii="Arial" w:hAnsi="Arial" w:cs="Arial"/>
      <w:sz w:val="22"/>
      <w:szCs w:val="22"/>
      <w:vertAlign w:val="subscript"/>
    </w:rPr>
  </w:style>
  <w:style w:type="character" w:styleId="Hyperlink">
    <w:name w:val="Hyperlink"/>
    <w:uiPriority w:val="99"/>
    <w:unhideWhenUsed/>
    <w:rsid w:val="00C32CE1"/>
    <w:rPr>
      <w:color w:val="0000FF"/>
      <w:u w:val="single"/>
    </w:rPr>
  </w:style>
  <w:style w:type="table" w:styleId="TableGrid">
    <w:name w:val="Table Grid"/>
    <w:basedOn w:val="TableNormal"/>
    <w:uiPriority w:val="59"/>
    <w:rsid w:val="00E25E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5E99"/>
    <w:pPr>
      <w:ind w:left="720"/>
      <w:contextualSpacing/>
    </w:pPr>
  </w:style>
  <w:style w:type="paragraph" w:styleId="BodyText2">
    <w:name w:val="Body Text 2"/>
    <w:basedOn w:val="Normal"/>
    <w:link w:val="BodyText2Char"/>
    <w:rsid w:val="00677988"/>
    <w:pPr>
      <w:widowControl w:val="0"/>
      <w:spacing w:after="0" w:line="240" w:lineRule="auto"/>
      <w:jc w:val="both"/>
    </w:pPr>
    <w:rPr>
      <w:rFonts w:ascii=".VnTime" w:eastAsia="Times New Roman" w:hAnsi=".VnTime"/>
      <w:sz w:val="24"/>
      <w:szCs w:val="20"/>
    </w:rPr>
  </w:style>
  <w:style w:type="character" w:customStyle="1" w:styleId="BodyText2Char">
    <w:name w:val="Body Text 2 Char"/>
    <w:link w:val="BodyText2"/>
    <w:rsid w:val="00677988"/>
    <w:rPr>
      <w:rFonts w:ascii=".VnTime" w:eastAsia="Times New Roman" w:hAnsi=".VnTime"/>
      <w:sz w:val="24"/>
    </w:rPr>
  </w:style>
  <w:style w:type="paragraph" w:styleId="NoSpacing">
    <w:name w:val="No Spacing"/>
    <w:qFormat/>
    <w:rsid w:val="00095595"/>
    <w:rPr>
      <w:rFonts w:ascii="Times New Roman" w:eastAsia="Times New Roman" w:hAnsi="Times New Roman"/>
      <w:sz w:val="24"/>
      <w:szCs w:val="24"/>
    </w:rPr>
  </w:style>
  <w:style w:type="paragraph" w:styleId="NormalWeb">
    <w:name w:val="Normal (Web)"/>
    <w:basedOn w:val="Normal"/>
    <w:uiPriority w:val="99"/>
    <w:unhideWhenUsed/>
    <w:rsid w:val="008D6B34"/>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8D6B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52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nh.nt\Desktop\GitHub\Equity_workshop\Equity_workshop\Official_invitation_letter\EQUIPSEA_Official_Invitation_Letter_Pham%20Van%20Chinh.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01D08F3A11748AA41F17A20B28525" ma:contentTypeVersion="0" ma:contentTypeDescription="Create a new document." ma:contentTypeScope="" ma:versionID="abb93e8811f9ef2303283ac16ce21f83">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B9AFAB-D134-4B0B-A7E2-D6AF507A2A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505D3AE-D5EB-4A8E-BBDA-37D15DCA95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EQUIPSEA_Official_Invitation_Letter_Pham Van Chinh</Template>
  <TotalTime>26</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Nuffield Department of Clinical Medecine</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 Trung</dc:creator>
  <cp:keywords/>
  <cp:lastModifiedBy>Thanh Nguyen Trung</cp:lastModifiedBy>
  <cp:revision>1</cp:revision>
  <cp:lastPrinted>2025-03-12T08:41:00Z</cp:lastPrinted>
  <dcterms:created xsi:type="dcterms:W3CDTF">2025-12-08T05:03:00Z</dcterms:created>
  <dcterms:modified xsi:type="dcterms:W3CDTF">2025-12-08T05:30:00Z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0x010100E9401D08F3A11748AA41F17A20B28525</vt:lpwstr>
  </property>
</Properties>
</file>